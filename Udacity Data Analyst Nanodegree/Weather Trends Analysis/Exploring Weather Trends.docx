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IN" w:eastAsia="en-IN"/>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4E1FDD" w:rsidP="00C6554A">
      <w:pPr>
        <w:pStyle w:val="Title"/>
      </w:pPr>
      <w:r>
        <w:t>Exploring Weather Trends</w:t>
      </w:r>
    </w:p>
    <w:p w:rsidR="00C6554A" w:rsidRPr="00D5413C" w:rsidRDefault="004E1FDD" w:rsidP="00C6554A">
      <w:pPr>
        <w:pStyle w:val="Subtitle"/>
      </w:pPr>
      <w:r>
        <w:t>WITH PYTHON</w:t>
      </w:r>
    </w:p>
    <w:p w:rsidR="00C6554A" w:rsidRDefault="004E1FDD" w:rsidP="00C6554A">
      <w:pPr>
        <w:pStyle w:val="ContactInfo"/>
      </w:pPr>
      <w:r>
        <w:t>Saurabh</w:t>
      </w:r>
      <w:r w:rsidR="002626A8">
        <w:t xml:space="preserve"> Tyagi</w:t>
      </w:r>
      <w:r w:rsidR="00C6554A">
        <w:t xml:space="preserve"> | </w:t>
      </w:r>
      <w:r>
        <w:t>Udacity Data Analyst Nanodegree</w:t>
      </w:r>
      <w:r w:rsidR="00C6554A">
        <w:t>|</w:t>
      </w:r>
      <w:r w:rsidR="00C6554A" w:rsidRPr="00D5413C">
        <w:t xml:space="preserve"> </w:t>
      </w:r>
      <w:r>
        <w:t>August-</w:t>
      </w:r>
      <w:r w:rsidR="00737161">
        <w:t xml:space="preserve">17. </w:t>
      </w:r>
      <w:r>
        <w:t>2018</w:t>
      </w:r>
      <w:r w:rsidR="00C6554A">
        <w:br w:type="page"/>
      </w:r>
    </w:p>
    <w:p w:rsidR="00C6554A" w:rsidRDefault="004E1FDD" w:rsidP="00C6554A">
      <w:pPr>
        <w:pStyle w:val="Heading1"/>
      </w:pPr>
      <w:r>
        <w:lastRenderedPageBreak/>
        <w:t>O</w:t>
      </w:r>
      <w:r w:rsidR="00FB6578">
        <w:t>VERVIEW</w:t>
      </w:r>
    </w:p>
    <w:p w:rsidR="00C6554A" w:rsidRDefault="004E1FDD" w:rsidP="004E1FDD">
      <w:r>
        <w:t>In this project, I have analyzed and compared b/w local yearly temperatures of Patna, India &amp; Global Average temperatures. The data provided by Udacity portal from where I extracted, manipulated &amp; visualized it by using the SQL, NUMPY AND PANDA.</w:t>
      </w:r>
    </w:p>
    <w:p w:rsidR="00C6554A" w:rsidRPr="00514122" w:rsidRDefault="00C6554A" w:rsidP="004E1FDD">
      <w:pPr>
        <w:pStyle w:val="ListBullet"/>
        <w:numPr>
          <w:ilvl w:val="0"/>
          <w:numId w:val="0"/>
        </w:numPr>
        <w:ind w:left="720"/>
      </w:pPr>
    </w:p>
    <w:p w:rsidR="00C6554A" w:rsidRPr="00D5413C" w:rsidRDefault="00FB6578" w:rsidP="00C6554A">
      <w:pPr>
        <w:pStyle w:val="Heading2"/>
      </w:pPr>
      <w:r w:rsidRPr="002626A8">
        <w:rPr>
          <w:sz w:val="32"/>
          <w:szCs w:val="32"/>
        </w:rPr>
        <w:t>GOALS</w:t>
      </w:r>
    </w:p>
    <w:p w:rsidR="00FB6578" w:rsidRDefault="002626A8" w:rsidP="00FB6578">
      <w:r>
        <w:t xml:space="preserve">     </w:t>
      </w:r>
      <w:r w:rsidR="00FB6578">
        <w:t>1. Extraction of data from the database and export to CSV file</w:t>
      </w:r>
    </w:p>
    <w:p w:rsidR="00FB6578" w:rsidRDefault="002626A8" w:rsidP="00FB6578">
      <w:r>
        <w:t xml:space="preserve">    </w:t>
      </w:r>
      <w:r w:rsidR="00FB6578">
        <w:t xml:space="preserve"> 2. </w:t>
      </w:r>
      <w:r>
        <w:t>Plotting charts</w:t>
      </w:r>
      <w:r w:rsidR="00FB6578">
        <w:t xml:space="preserve"> based on extracted data</w:t>
      </w:r>
    </w:p>
    <w:p w:rsidR="002C74C0" w:rsidRDefault="002626A8" w:rsidP="00FB6578">
      <w:r>
        <w:t xml:space="preserve">      3. Deducing meaningful observations based upon the charts </w:t>
      </w:r>
    </w:p>
    <w:p w:rsidR="002626A8" w:rsidRDefault="002626A8" w:rsidP="00FB6578"/>
    <w:p w:rsidR="002626A8" w:rsidRDefault="002626A8" w:rsidP="002626A8">
      <w:pPr>
        <w:pStyle w:val="Heading2"/>
        <w:rPr>
          <w:sz w:val="32"/>
          <w:szCs w:val="32"/>
        </w:rPr>
      </w:pPr>
      <w:r w:rsidRPr="002626A8">
        <w:rPr>
          <w:sz w:val="32"/>
        </w:rPr>
        <w:t>Tools</w:t>
      </w:r>
      <w:r w:rsidRPr="002626A8">
        <w:t xml:space="preserve"> </w:t>
      </w:r>
      <w:r w:rsidRPr="002626A8">
        <w:rPr>
          <w:sz w:val="32"/>
          <w:szCs w:val="32"/>
        </w:rPr>
        <w:t>Used</w:t>
      </w:r>
    </w:p>
    <w:p w:rsidR="002626A8" w:rsidRDefault="002626A8" w:rsidP="002626A8">
      <w:pPr>
        <w:pStyle w:val="ListParagraph"/>
        <w:numPr>
          <w:ilvl w:val="0"/>
          <w:numId w:val="17"/>
        </w:numPr>
      </w:pPr>
      <w:r>
        <w:t xml:space="preserve">SQL : To extract &amp; manipulate data from the provided database </w:t>
      </w:r>
    </w:p>
    <w:p w:rsidR="002626A8" w:rsidRDefault="002626A8" w:rsidP="002626A8">
      <w:pPr>
        <w:pStyle w:val="ListParagraph"/>
        <w:numPr>
          <w:ilvl w:val="0"/>
          <w:numId w:val="17"/>
        </w:numPr>
      </w:pPr>
      <w:r>
        <w:t>Python</w:t>
      </w:r>
      <w:r w:rsidR="00745117">
        <w:t xml:space="preserve"> </w:t>
      </w:r>
      <w:r>
        <w:t>: For writing the source code used for calculating moving averages &amp; plotting charts</w:t>
      </w:r>
    </w:p>
    <w:p w:rsidR="002626A8" w:rsidRDefault="00846591" w:rsidP="002626A8">
      <w:pPr>
        <w:pStyle w:val="ListParagraph"/>
        <w:numPr>
          <w:ilvl w:val="0"/>
          <w:numId w:val="17"/>
        </w:numPr>
      </w:pPr>
      <w:r>
        <w:t>Spyder</w:t>
      </w:r>
      <w:r w:rsidR="00745117">
        <w:t xml:space="preserve"> : Cross platform IDE used for writing &amp; compiling the code</w:t>
      </w:r>
    </w:p>
    <w:p w:rsidR="00745117" w:rsidRDefault="00745117" w:rsidP="00745117">
      <w:pPr>
        <w:ind w:left="360"/>
      </w:pPr>
    </w:p>
    <w:p w:rsidR="00745117" w:rsidRDefault="00745117" w:rsidP="00745117">
      <w:r w:rsidRPr="00745117">
        <w:rPr>
          <w:rStyle w:val="Heading2Char"/>
          <w:sz w:val="32"/>
          <w:szCs w:val="32"/>
        </w:rPr>
        <w:t>STEPS INVOLVED</w:t>
      </w:r>
      <w:r>
        <w:t>-</w:t>
      </w:r>
    </w:p>
    <w:p w:rsidR="00745117" w:rsidRDefault="00745117" w:rsidP="00745117">
      <w:pPr>
        <w:pStyle w:val="ListParagraph"/>
        <w:numPr>
          <w:ilvl w:val="0"/>
          <w:numId w:val="18"/>
        </w:numPr>
      </w:pPr>
      <w:r w:rsidRPr="00745117">
        <w:rPr>
          <w:sz w:val="28"/>
          <w:szCs w:val="28"/>
        </w:rPr>
        <w:t>Extraction of data</w:t>
      </w:r>
      <w:r>
        <w:t xml:space="preserve"> </w:t>
      </w:r>
      <w:r w:rsidR="008F495E">
        <w:t>- Having</w:t>
      </w:r>
      <w:r>
        <w:t xml:space="preserve"> learned from basic sql earlier, I was able to extract, alter, and manipulate data from the provided database</w:t>
      </w:r>
      <w:r w:rsidR="00737161">
        <w:t>.</w:t>
      </w:r>
    </w:p>
    <w:p w:rsidR="00745117" w:rsidRDefault="00745117" w:rsidP="00745117">
      <w:pPr>
        <w:pStyle w:val="ListParagraph"/>
      </w:pPr>
    </w:p>
    <w:p w:rsidR="00745117" w:rsidRDefault="00745117" w:rsidP="00745117">
      <w:pPr>
        <w:pStyle w:val="ListParagraph"/>
        <w:numPr>
          <w:ilvl w:val="0"/>
          <w:numId w:val="19"/>
        </w:numPr>
      </w:pPr>
      <w:r>
        <w:t>To see which cities are available for field “India” in the city_list table</w:t>
      </w:r>
    </w:p>
    <w:p w:rsidR="00745117" w:rsidRDefault="00745117" w:rsidP="00745117">
      <w:pPr>
        <w:pStyle w:val="ListParagraph"/>
        <w:ind w:left="1440"/>
      </w:pPr>
    </w:p>
    <w:p w:rsidR="00745117" w:rsidRDefault="00745117" w:rsidP="00745117">
      <w:pPr>
        <w:pStyle w:val="ListParagraph"/>
        <w:ind w:left="1440"/>
      </w:pPr>
      <w:r w:rsidRPr="00737161">
        <w:rPr>
          <w:rStyle w:val="Heading2Char"/>
        </w:rPr>
        <w:t>SELECT</w:t>
      </w:r>
      <w:r>
        <w:t xml:space="preserve"> * </w:t>
      </w:r>
      <w:r w:rsidRPr="00737161">
        <w:rPr>
          <w:rStyle w:val="Heading2Char"/>
        </w:rPr>
        <w:t>FROM</w:t>
      </w:r>
      <w:r>
        <w:t xml:space="preserve"> city_list </w:t>
      </w:r>
      <w:r w:rsidRPr="00737161">
        <w:rPr>
          <w:rStyle w:val="Heading2Char"/>
        </w:rPr>
        <w:t>WHERE</w:t>
      </w:r>
      <w:r>
        <w:t xml:space="preserve"> country</w:t>
      </w:r>
      <w:r w:rsidRPr="00737161">
        <w:rPr>
          <w:rStyle w:val="Heading2Char"/>
        </w:rPr>
        <w:t xml:space="preserve"> LIKE</w:t>
      </w:r>
      <w:r>
        <w:t xml:space="preserve"> ‘India’</w:t>
      </w:r>
    </w:p>
    <w:p w:rsidR="00737161" w:rsidRDefault="00737161" w:rsidP="00745117">
      <w:pPr>
        <w:pStyle w:val="ListParagraph"/>
        <w:ind w:left="1440"/>
      </w:pPr>
    </w:p>
    <w:p w:rsidR="00737161" w:rsidRPr="008F495E" w:rsidRDefault="00737161" w:rsidP="00737161">
      <w:pPr>
        <w:pStyle w:val="ListParagraph"/>
        <w:numPr>
          <w:ilvl w:val="0"/>
          <w:numId w:val="19"/>
        </w:numPr>
      </w:pPr>
      <w:r w:rsidRPr="00737161">
        <w:rPr>
          <w:sz w:val="28"/>
          <w:szCs w:val="28"/>
        </w:rPr>
        <w:t>Altering The Tables</w:t>
      </w:r>
      <w:r>
        <w:rPr>
          <w:sz w:val="28"/>
          <w:szCs w:val="28"/>
        </w:rPr>
        <w:t xml:space="preserve">- </w:t>
      </w:r>
      <w:r w:rsidRPr="008F495E">
        <w:t xml:space="preserve">On a close examination of the given database schema, I found that both global_data &amp; city_data had a common column “avg_temp”. I have changed the names of this column into two distinct </w:t>
      </w:r>
      <w:r w:rsidR="008F495E" w:rsidRPr="008F495E">
        <w:t>names, which</w:t>
      </w:r>
      <w:r w:rsidRPr="008F495E">
        <w:t xml:space="preserve"> would help me in “JOINING” these two tables in the next step.</w:t>
      </w:r>
    </w:p>
    <w:p w:rsidR="00737161" w:rsidRDefault="00737161" w:rsidP="00737161">
      <w:pPr>
        <w:pStyle w:val="ListParagraph"/>
        <w:ind w:left="1440"/>
        <w:rPr>
          <w:sz w:val="28"/>
          <w:szCs w:val="28"/>
        </w:rPr>
      </w:pPr>
    </w:p>
    <w:p w:rsidR="00737161" w:rsidRDefault="00737161" w:rsidP="00737161">
      <w:pPr>
        <w:pStyle w:val="ListParagraph"/>
        <w:ind w:left="1440"/>
        <w:rPr>
          <w:sz w:val="28"/>
          <w:szCs w:val="28"/>
        </w:rPr>
      </w:pPr>
    </w:p>
    <w:p w:rsidR="008F495E" w:rsidRDefault="008F495E" w:rsidP="00737161">
      <w:pPr>
        <w:pStyle w:val="ListParagraph"/>
        <w:ind w:left="1440"/>
        <w:rPr>
          <w:rStyle w:val="Heading2Char"/>
        </w:rPr>
      </w:pPr>
    </w:p>
    <w:p w:rsidR="00737161" w:rsidRDefault="00737161" w:rsidP="00737161">
      <w:pPr>
        <w:pStyle w:val="ListParagraph"/>
        <w:ind w:left="1440"/>
      </w:pPr>
      <w:r w:rsidRPr="00737161">
        <w:rPr>
          <w:rStyle w:val="Heading2Char"/>
        </w:rPr>
        <w:t>ALTER TABLE</w:t>
      </w:r>
      <w:r>
        <w:t xml:space="preserve"> city_data </w:t>
      </w:r>
      <w:r w:rsidRPr="00737161">
        <w:rPr>
          <w:rStyle w:val="Heading2Char"/>
        </w:rPr>
        <w:t>RENAME</w:t>
      </w:r>
      <w:r>
        <w:t xml:space="preserve"> </w:t>
      </w:r>
      <w:r w:rsidRPr="00737161">
        <w:rPr>
          <w:rStyle w:val="Heading2Char"/>
        </w:rPr>
        <w:t xml:space="preserve">COLUMN </w:t>
      </w:r>
      <w:r w:rsidR="008F495E">
        <w:t xml:space="preserve">avg_temp to </w:t>
      </w:r>
      <w:r>
        <w:t>city_avg_temp</w:t>
      </w:r>
    </w:p>
    <w:p w:rsidR="008F495E" w:rsidRDefault="008F495E" w:rsidP="00737161">
      <w:pPr>
        <w:pStyle w:val="ListParagraph"/>
        <w:ind w:left="1440"/>
        <w:rPr>
          <w:sz w:val="28"/>
          <w:szCs w:val="28"/>
        </w:rPr>
      </w:pPr>
    </w:p>
    <w:p w:rsidR="008F495E" w:rsidRDefault="008F495E" w:rsidP="008F495E">
      <w:r>
        <w:t xml:space="preserve">                        </w:t>
      </w:r>
      <w:r w:rsidRPr="008F495E">
        <w:rPr>
          <w:rStyle w:val="Heading2Char"/>
        </w:rPr>
        <w:t>ALTER TABLE</w:t>
      </w:r>
      <w:r>
        <w:t xml:space="preserve"> global_data </w:t>
      </w:r>
      <w:r w:rsidRPr="008F495E">
        <w:rPr>
          <w:rStyle w:val="Heading2Char"/>
        </w:rPr>
        <w:t>RENAME COLUMN</w:t>
      </w:r>
      <w:r>
        <w:t xml:space="preserve"> avg_temp to                         glob_avg_temp</w:t>
      </w:r>
    </w:p>
    <w:p w:rsidR="008F495E" w:rsidRDefault="008F495E" w:rsidP="008F495E">
      <w:pPr>
        <w:pStyle w:val="ListParagraph"/>
        <w:numPr>
          <w:ilvl w:val="0"/>
          <w:numId w:val="19"/>
        </w:numPr>
        <w:rPr>
          <w:sz w:val="28"/>
          <w:szCs w:val="28"/>
        </w:rPr>
      </w:pPr>
      <w:r w:rsidRPr="008F495E">
        <w:rPr>
          <w:sz w:val="28"/>
          <w:szCs w:val="28"/>
        </w:rPr>
        <w:t>Joining the two tables</w:t>
      </w:r>
      <w:r w:rsidRPr="001A3B5F">
        <w:t xml:space="preserve">- In order to have a single table I used the “JOIN” </w:t>
      </w:r>
      <w:r w:rsidR="00A6086C" w:rsidRPr="001A3B5F">
        <w:t>command</w:t>
      </w:r>
      <w:r w:rsidR="00A6086C">
        <w:rPr>
          <w:sz w:val="28"/>
          <w:szCs w:val="28"/>
        </w:rPr>
        <w:t>.</w:t>
      </w:r>
    </w:p>
    <w:p w:rsidR="001A3B5F" w:rsidRDefault="001A3B5F" w:rsidP="001A3B5F">
      <w:pPr>
        <w:pStyle w:val="ListParagraph"/>
        <w:ind w:left="1440"/>
        <w:rPr>
          <w:sz w:val="28"/>
          <w:szCs w:val="28"/>
        </w:rPr>
      </w:pPr>
    </w:p>
    <w:p w:rsidR="001A3B5F" w:rsidRDefault="001A3B5F" w:rsidP="001A3B5F">
      <w:pPr>
        <w:pStyle w:val="ListParagraph"/>
        <w:ind w:left="1440"/>
        <w:rPr>
          <w:sz w:val="28"/>
          <w:szCs w:val="28"/>
        </w:rPr>
      </w:pPr>
      <w:r w:rsidRPr="001A3B5F">
        <w:rPr>
          <w:rStyle w:val="Heading2Char"/>
        </w:rPr>
        <w:t>SELECT</w:t>
      </w:r>
      <w:r>
        <w:rPr>
          <w:sz w:val="28"/>
          <w:szCs w:val="28"/>
        </w:rPr>
        <w:t xml:space="preserve"> </w:t>
      </w:r>
      <w:r w:rsidR="00A6086C">
        <w:rPr>
          <w:sz w:val="28"/>
          <w:szCs w:val="28"/>
        </w:rPr>
        <w:t>global_data.year</w:t>
      </w:r>
      <w:r>
        <w:rPr>
          <w:sz w:val="28"/>
          <w:szCs w:val="28"/>
        </w:rPr>
        <w:t>, global_data.global_avg_temp, city_data.city_avg_temp</w:t>
      </w:r>
    </w:p>
    <w:p w:rsidR="001A3B5F" w:rsidRDefault="001A3B5F" w:rsidP="001A3B5F">
      <w:pPr>
        <w:pStyle w:val="ListParagraph"/>
        <w:ind w:left="1440"/>
        <w:rPr>
          <w:sz w:val="28"/>
          <w:szCs w:val="28"/>
        </w:rPr>
      </w:pPr>
    </w:p>
    <w:p w:rsidR="001A3B5F" w:rsidRDefault="001A3B5F" w:rsidP="001A3B5F">
      <w:pPr>
        <w:pStyle w:val="ListParagraph"/>
        <w:ind w:left="1440"/>
        <w:rPr>
          <w:sz w:val="28"/>
          <w:szCs w:val="28"/>
        </w:rPr>
      </w:pPr>
      <w:r w:rsidRPr="001A3B5F">
        <w:rPr>
          <w:rStyle w:val="Heading2Char"/>
        </w:rPr>
        <w:t>FROM</w:t>
      </w:r>
      <w:r>
        <w:rPr>
          <w:sz w:val="28"/>
          <w:szCs w:val="28"/>
        </w:rPr>
        <w:t xml:space="preserve"> global_data </w:t>
      </w:r>
      <w:r w:rsidRPr="001A3B5F">
        <w:rPr>
          <w:rStyle w:val="Heading2Char"/>
        </w:rPr>
        <w:t>JOIN</w:t>
      </w:r>
      <w:r>
        <w:rPr>
          <w:sz w:val="28"/>
          <w:szCs w:val="28"/>
        </w:rPr>
        <w:t xml:space="preserve"> city_data</w:t>
      </w:r>
    </w:p>
    <w:p w:rsidR="001A3B5F" w:rsidRDefault="001A3B5F" w:rsidP="001A3B5F">
      <w:pPr>
        <w:pStyle w:val="ListParagraph"/>
        <w:ind w:left="1440"/>
        <w:rPr>
          <w:sz w:val="28"/>
          <w:szCs w:val="28"/>
        </w:rPr>
      </w:pPr>
    </w:p>
    <w:p w:rsidR="001A3B5F" w:rsidRDefault="001A3B5F" w:rsidP="001A3B5F">
      <w:pPr>
        <w:pStyle w:val="ListParagraph"/>
        <w:ind w:left="1440"/>
        <w:rPr>
          <w:sz w:val="28"/>
          <w:szCs w:val="28"/>
        </w:rPr>
      </w:pPr>
      <w:r w:rsidRPr="001A3B5F">
        <w:rPr>
          <w:rStyle w:val="Heading2Char"/>
        </w:rPr>
        <w:t>ON</w:t>
      </w:r>
      <w:r>
        <w:rPr>
          <w:sz w:val="28"/>
          <w:szCs w:val="28"/>
        </w:rPr>
        <w:t xml:space="preserve"> global_data.year = </w:t>
      </w:r>
      <w:r w:rsidR="00A6086C">
        <w:rPr>
          <w:sz w:val="28"/>
          <w:szCs w:val="28"/>
        </w:rPr>
        <w:t>city_data.year</w:t>
      </w:r>
    </w:p>
    <w:p w:rsidR="001A3B5F" w:rsidRDefault="001A3B5F" w:rsidP="001A3B5F">
      <w:pPr>
        <w:pStyle w:val="ListParagraph"/>
        <w:ind w:left="1440"/>
        <w:rPr>
          <w:sz w:val="28"/>
          <w:szCs w:val="28"/>
        </w:rPr>
      </w:pPr>
      <w:r w:rsidRPr="001A3B5F">
        <w:rPr>
          <w:rStyle w:val="Heading2Char"/>
        </w:rPr>
        <w:t>WHERE</w:t>
      </w:r>
      <w:r>
        <w:rPr>
          <w:sz w:val="28"/>
          <w:szCs w:val="28"/>
        </w:rPr>
        <w:t xml:space="preserve"> city LIKE ‘Patna’</w:t>
      </w:r>
    </w:p>
    <w:p w:rsidR="001A3B5F" w:rsidRDefault="001A3B5F" w:rsidP="001A3B5F">
      <w:pPr>
        <w:pStyle w:val="ListParagraph"/>
        <w:ind w:left="1440"/>
        <w:rPr>
          <w:sz w:val="28"/>
          <w:szCs w:val="28"/>
        </w:rPr>
      </w:pPr>
    </w:p>
    <w:p w:rsidR="001A3B5F" w:rsidRDefault="001A3B5F" w:rsidP="001A3B5F">
      <w:pPr>
        <w:pStyle w:val="ListParagraph"/>
        <w:ind w:left="1440"/>
      </w:pPr>
      <w:r w:rsidRPr="001C1845">
        <w:t xml:space="preserve">After </w:t>
      </w:r>
      <w:r w:rsidR="001C1845" w:rsidRPr="001C1845">
        <w:t>this,</w:t>
      </w:r>
      <w:r w:rsidRPr="001C1845">
        <w:t xml:space="preserve"> I was able to download and save the results under the name of “joined_global</w:t>
      </w:r>
      <w:r w:rsidR="001C1845" w:rsidRPr="001C1845">
        <w:t>_city_tables</w:t>
      </w:r>
      <w:r w:rsidR="001C1845">
        <w:t>.</w:t>
      </w:r>
      <w:r w:rsidR="001C1845" w:rsidRPr="001C1845">
        <w:t>”</w:t>
      </w:r>
    </w:p>
    <w:p w:rsidR="007A25A9" w:rsidRDefault="007A25A9" w:rsidP="001A3B5F">
      <w:pPr>
        <w:pStyle w:val="ListParagraph"/>
        <w:ind w:left="1440"/>
      </w:pPr>
    </w:p>
    <w:p w:rsidR="007A25A9" w:rsidRPr="007A25A9" w:rsidRDefault="007A25A9" w:rsidP="001A3B5F">
      <w:pPr>
        <w:pStyle w:val="ListParagraph"/>
        <w:ind w:left="1440"/>
        <w:rPr>
          <w:sz w:val="28"/>
          <w:szCs w:val="28"/>
        </w:rPr>
      </w:pPr>
    </w:p>
    <w:p w:rsidR="007A25A9" w:rsidRPr="00A6086C" w:rsidRDefault="007A25A9" w:rsidP="007A25A9">
      <w:pPr>
        <w:pStyle w:val="ListParagraph"/>
        <w:numPr>
          <w:ilvl w:val="0"/>
          <w:numId w:val="18"/>
        </w:numPr>
        <w:rPr>
          <w:sz w:val="28"/>
          <w:szCs w:val="28"/>
        </w:rPr>
      </w:pPr>
      <w:r w:rsidRPr="007A25A9">
        <w:rPr>
          <w:sz w:val="28"/>
          <w:szCs w:val="28"/>
        </w:rPr>
        <w:t>Source code for plotting the data</w:t>
      </w:r>
      <w:r>
        <w:rPr>
          <w:sz w:val="28"/>
          <w:szCs w:val="28"/>
        </w:rPr>
        <w:t xml:space="preserve"> – </w:t>
      </w:r>
      <w:r w:rsidRPr="00A6086C">
        <w:t xml:space="preserve">I had taken some free classes from Udacity &amp; Datacamp in python (Numpy and Panda specifically). These </w:t>
      </w:r>
      <w:r w:rsidR="00A6086C" w:rsidRPr="00A6086C">
        <w:t>libraries (</w:t>
      </w:r>
      <w:r w:rsidRPr="00A6086C">
        <w:t>along with Matplotlib) proved to be of immense help in the visualization of project data.</w:t>
      </w:r>
    </w:p>
    <w:p w:rsidR="00A6086C" w:rsidRPr="007A25A9" w:rsidRDefault="00A6086C" w:rsidP="00A6086C">
      <w:pPr>
        <w:pStyle w:val="ListParagraph"/>
        <w:rPr>
          <w:sz w:val="28"/>
          <w:szCs w:val="28"/>
        </w:rPr>
      </w:pPr>
    </w:p>
    <w:p w:rsidR="00A6086C" w:rsidRDefault="00A6086C" w:rsidP="00A6086C">
      <w:pPr>
        <w:pStyle w:val="ListParagraph"/>
        <w:ind w:left="1440"/>
      </w:pPr>
      <w:r>
        <w:t xml:space="preserve"># </w:t>
      </w:r>
      <w:r w:rsidRPr="00193D05">
        <w:rPr>
          <w:rStyle w:val="Heading2Char"/>
        </w:rPr>
        <w:t>importing the needed libraries</w:t>
      </w:r>
    </w:p>
    <w:p w:rsidR="00A6086C" w:rsidRDefault="00A6086C" w:rsidP="00A6086C">
      <w:pPr>
        <w:pStyle w:val="ListParagraph"/>
        <w:ind w:left="1440"/>
      </w:pPr>
    </w:p>
    <w:p w:rsidR="00A6086C" w:rsidRDefault="00A6086C" w:rsidP="00A6086C">
      <w:pPr>
        <w:pStyle w:val="ListParagraph"/>
        <w:ind w:left="1440"/>
      </w:pPr>
      <w:r>
        <w:t>import numpy as py</w:t>
      </w:r>
    </w:p>
    <w:p w:rsidR="00A6086C" w:rsidRDefault="00A6086C" w:rsidP="00A6086C">
      <w:pPr>
        <w:pStyle w:val="ListParagraph"/>
        <w:ind w:left="1440"/>
      </w:pPr>
    </w:p>
    <w:p w:rsidR="00A6086C" w:rsidRDefault="00A6086C" w:rsidP="00A6086C">
      <w:pPr>
        <w:pStyle w:val="ListParagraph"/>
        <w:ind w:left="1440"/>
      </w:pPr>
      <w:proofErr w:type="gramStart"/>
      <w:r>
        <w:t>import</w:t>
      </w:r>
      <w:proofErr w:type="gramEnd"/>
      <w:r>
        <w:t xml:space="preserve"> panda as pd</w:t>
      </w:r>
    </w:p>
    <w:p w:rsidR="00A6086C" w:rsidRDefault="00A6086C" w:rsidP="00A6086C">
      <w:pPr>
        <w:pStyle w:val="ListParagraph"/>
        <w:ind w:left="1440"/>
      </w:pPr>
    </w:p>
    <w:p w:rsidR="00A6086C" w:rsidRDefault="00A6086C" w:rsidP="00A6086C">
      <w:pPr>
        <w:pStyle w:val="ListParagraph"/>
        <w:ind w:left="1440"/>
      </w:pPr>
      <w:proofErr w:type="gramStart"/>
      <w:r>
        <w:t>from</w:t>
      </w:r>
      <w:proofErr w:type="gramEnd"/>
      <w:r>
        <w:t xml:space="preserve"> matplotlib import pyplot as plt</w:t>
      </w:r>
    </w:p>
    <w:p w:rsidR="00193D05" w:rsidRDefault="00193D05" w:rsidP="00A6086C">
      <w:pPr>
        <w:pStyle w:val="ListParagraph"/>
        <w:ind w:left="1440"/>
      </w:pPr>
    </w:p>
    <w:p w:rsidR="00193D05" w:rsidRDefault="00193D05" w:rsidP="00A6086C">
      <w:pPr>
        <w:pStyle w:val="ListParagraph"/>
        <w:ind w:left="1440"/>
      </w:pPr>
    </w:p>
    <w:p w:rsidR="00193D05" w:rsidRDefault="00193D05" w:rsidP="00193D05">
      <w:pPr>
        <w:pStyle w:val="Heading2"/>
      </w:pPr>
      <w:r>
        <w:t xml:space="preserve">                     #importing the extracted data</w:t>
      </w:r>
    </w:p>
    <w:p w:rsidR="00193D05" w:rsidRPr="00193D05" w:rsidRDefault="00193D05" w:rsidP="00193D05"/>
    <w:p w:rsidR="00193D05" w:rsidRDefault="00193D05" w:rsidP="00193D05">
      <w:r>
        <w:t xml:space="preserve">                    </w:t>
      </w:r>
      <w:proofErr w:type="gramStart"/>
      <w:r>
        <w:t>data</w:t>
      </w:r>
      <w:proofErr w:type="gramEnd"/>
      <w:r>
        <w:t xml:space="preserve"> = </w:t>
      </w:r>
      <w:proofErr w:type="spellStart"/>
      <w:r>
        <w:t>pd.read_csv</w:t>
      </w:r>
      <w:proofErr w:type="spellEnd"/>
      <w:r>
        <w:t>(“joined_global_city_tables.csv”)</w:t>
      </w:r>
    </w:p>
    <w:p w:rsidR="00193D05" w:rsidRDefault="00193D05" w:rsidP="00193D05"/>
    <w:p w:rsidR="00193D05" w:rsidRDefault="00193D05" w:rsidP="00193D05">
      <w:pPr>
        <w:pStyle w:val="Heading2"/>
      </w:pPr>
      <w:r>
        <w:t>#I have defined a function called moving_avg that calculates moving/rolling averages for a smoother graph</w:t>
      </w:r>
    </w:p>
    <w:p w:rsidR="00193D05" w:rsidRDefault="00193D05" w:rsidP="00193D05"/>
    <w:p w:rsidR="00193D05" w:rsidRDefault="001D24D4" w:rsidP="00193D05">
      <w:proofErr w:type="spellStart"/>
      <w:proofErr w:type="gramStart"/>
      <w:r>
        <w:t>def</w:t>
      </w:r>
      <w:proofErr w:type="spellEnd"/>
      <w:proofErr w:type="gramEnd"/>
      <w:r>
        <w:t xml:space="preserve"> </w:t>
      </w:r>
      <w:proofErr w:type="spellStart"/>
      <w:r>
        <w:t>moving_avg</w:t>
      </w:r>
      <w:proofErr w:type="spellEnd"/>
      <w:r>
        <w:t>(</w:t>
      </w:r>
      <w:proofErr w:type="spellStart"/>
      <w:r>
        <w:t>mA_range</w:t>
      </w:r>
      <w:proofErr w:type="spellEnd"/>
      <w:r>
        <w:t xml:space="preserve">, </w:t>
      </w:r>
      <w:proofErr w:type="spellStart"/>
      <w:r>
        <w:t>data_input</w:t>
      </w:r>
      <w:proofErr w:type="spellEnd"/>
      <w:r>
        <w:t>):</w:t>
      </w:r>
    </w:p>
    <w:p w:rsidR="001D24D4" w:rsidRDefault="001D24D4" w:rsidP="00193D05">
      <w:proofErr w:type="gramStart"/>
      <w:r>
        <w:t>output</w:t>
      </w:r>
      <w:proofErr w:type="gramEnd"/>
      <w:r>
        <w:t xml:space="preserve"> = </w:t>
      </w:r>
      <w:proofErr w:type="spellStart"/>
      <w:r>
        <w:t>data_input.rolling</w:t>
      </w:r>
      <w:proofErr w:type="spellEnd"/>
      <w:r>
        <w:t xml:space="preserve">(window = </w:t>
      </w:r>
      <w:proofErr w:type="spellStart"/>
      <w:r>
        <w:t>mA_range</w:t>
      </w:r>
      <w:proofErr w:type="spellEnd"/>
      <w:r>
        <w:t>, center = false, on = “</w:t>
      </w:r>
      <w:proofErr w:type="spellStart"/>
      <w:r>
        <w:t>city_avg_temp</w:t>
      </w:r>
      <w:proofErr w:type="spellEnd"/>
      <w:r>
        <w:t>”).mean().</w:t>
      </w:r>
      <w:proofErr w:type="spellStart"/>
      <w:r>
        <w:t>dropna</w:t>
      </w:r>
      <w:proofErr w:type="spellEnd"/>
      <w:r>
        <w:t>()</w:t>
      </w:r>
    </w:p>
    <w:p w:rsidR="001D24D4" w:rsidRDefault="001D24D4" w:rsidP="00193D05">
      <w:proofErr w:type="gramStart"/>
      <w:r>
        <w:t>return</w:t>
      </w:r>
      <w:proofErr w:type="gramEnd"/>
      <w:r>
        <w:t xml:space="preserve"> output</w:t>
      </w:r>
    </w:p>
    <w:p w:rsidR="001D24D4" w:rsidRDefault="001D24D4" w:rsidP="00193D05"/>
    <w:p w:rsidR="001D24D4" w:rsidRPr="00193D05" w:rsidRDefault="001D24D4" w:rsidP="001D24D4">
      <w:pPr>
        <w:pStyle w:val="Heading2"/>
      </w:pPr>
      <w:r>
        <w:t>#calling the function with a suitable range</w:t>
      </w:r>
    </w:p>
    <w:p w:rsidR="00A6086C" w:rsidRDefault="00A6086C" w:rsidP="001D24D4"/>
    <w:p w:rsidR="001D24D4" w:rsidRDefault="001D24D4" w:rsidP="001D24D4">
      <w:proofErr w:type="spellStart"/>
      <w:r>
        <w:t>mA_value</w:t>
      </w:r>
      <w:proofErr w:type="spellEnd"/>
      <w:r>
        <w:t xml:space="preserve"> = 190</w:t>
      </w:r>
    </w:p>
    <w:p w:rsidR="001D24D4" w:rsidRDefault="00874089" w:rsidP="001D24D4">
      <w:proofErr w:type="spellStart"/>
      <w:r>
        <w:t>chart_moving_avg</w:t>
      </w:r>
      <w:proofErr w:type="spellEnd"/>
      <w:r>
        <w:t xml:space="preserve"> = </w:t>
      </w:r>
      <w:proofErr w:type="spellStart"/>
      <w:r>
        <w:t>moving_</w:t>
      </w:r>
      <w:proofErr w:type="gramStart"/>
      <w:r>
        <w:t>avg</w:t>
      </w:r>
      <w:proofErr w:type="spellEnd"/>
      <w:r>
        <w:t>(</w:t>
      </w:r>
      <w:proofErr w:type="spellStart"/>
      <w:proofErr w:type="gramEnd"/>
      <w:r>
        <w:t>mA</w:t>
      </w:r>
      <w:r w:rsidR="001D24D4">
        <w:t>_value</w:t>
      </w:r>
      <w:proofErr w:type="spellEnd"/>
      <w:r w:rsidR="001D24D4">
        <w:t>, data)</w:t>
      </w:r>
    </w:p>
    <w:p w:rsidR="003253F8" w:rsidRDefault="003253F8" w:rsidP="001D24D4"/>
    <w:p w:rsidR="003253F8" w:rsidRDefault="003253F8" w:rsidP="00874089">
      <w:pPr>
        <w:pStyle w:val="Heading2"/>
        <w:tabs>
          <w:tab w:val="left" w:pos="6405"/>
        </w:tabs>
      </w:pPr>
      <w:r>
        <w:t>#Plotting the graph: Global tempratures</w:t>
      </w:r>
      <w:r w:rsidR="00874089">
        <w:tab/>
      </w:r>
      <w:bookmarkStart w:id="5" w:name="_GoBack"/>
      <w:bookmarkEnd w:id="5"/>
    </w:p>
    <w:p w:rsidR="003253F8" w:rsidRDefault="003253F8" w:rsidP="001D24D4">
      <w:r>
        <w:t xml:space="preserve"> </w:t>
      </w:r>
      <w:r w:rsidRPr="003253F8">
        <w:t xml:space="preserve"> </w:t>
      </w:r>
      <w:proofErr w:type="spellStart"/>
      <w:proofErr w:type="gramStart"/>
      <w:r w:rsidRPr="003253F8">
        <w:t>plt.plot</w:t>
      </w:r>
      <w:proofErr w:type="spellEnd"/>
      <w:r w:rsidRPr="003253F8">
        <w:t>(</w:t>
      </w:r>
      <w:proofErr w:type="spellStart"/>
      <w:proofErr w:type="gramEnd"/>
      <w:r w:rsidRPr="003253F8">
        <w:t>chart_moving_avg</w:t>
      </w:r>
      <w:proofErr w:type="spellEnd"/>
      <w:r w:rsidRPr="003253F8">
        <w:t xml:space="preserve"> [</w:t>
      </w:r>
      <w:r w:rsidRPr="003253F8">
        <w:rPr>
          <w:rFonts w:ascii="Times New Roman" w:hAnsi="Times New Roman" w:cs="Times New Roman"/>
        </w:rPr>
        <w:t>​</w:t>
      </w:r>
      <w:r w:rsidRPr="003253F8">
        <w:t>'year'</w:t>
      </w:r>
      <w:r w:rsidRPr="003253F8">
        <w:rPr>
          <w:rFonts w:ascii="Times New Roman" w:hAnsi="Times New Roman" w:cs="Times New Roman"/>
        </w:rPr>
        <w:t>​</w:t>
      </w:r>
      <w:r w:rsidRPr="003253F8">
        <w:t xml:space="preserve">], </w:t>
      </w:r>
      <w:proofErr w:type="spellStart"/>
      <w:r w:rsidRPr="003253F8">
        <w:t>chart_moving_avg</w:t>
      </w:r>
      <w:proofErr w:type="spellEnd"/>
      <w:r w:rsidRPr="003253F8">
        <w:t xml:space="preserve"> [</w:t>
      </w:r>
      <w:r w:rsidRPr="003253F8">
        <w:rPr>
          <w:rFonts w:ascii="Times New Roman" w:hAnsi="Times New Roman" w:cs="Times New Roman"/>
        </w:rPr>
        <w:t>​</w:t>
      </w:r>
      <w:r>
        <w:t>'</w:t>
      </w:r>
      <w:proofErr w:type="spellStart"/>
      <w:r>
        <w:t>global_avg_temp</w:t>
      </w:r>
      <w:proofErr w:type="spellEnd"/>
      <w:r w:rsidRPr="003253F8">
        <w:t>'</w:t>
      </w:r>
      <w:r w:rsidRPr="003253F8">
        <w:rPr>
          <w:rFonts w:ascii="Times New Roman" w:hAnsi="Times New Roman" w:cs="Times New Roman"/>
        </w:rPr>
        <w:t>​</w:t>
      </w:r>
      <w:r w:rsidRPr="003253F8">
        <w:t xml:space="preserve">], label = </w:t>
      </w:r>
      <w:r w:rsidRPr="003253F8">
        <w:rPr>
          <w:rFonts w:ascii="Times New Roman" w:hAnsi="Times New Roman" w:cs="Times New Roman"/>
        </w:rPr>
        <w:t>​</w:t>
      </w:r>
      <w:r w:rsidRPr="003253F8">
        <w:t>'Global'</w:t>
      </w:r>
      <w:r w:rsidRPr="003253F8">
        <w:rPr>
          <w:rFonts w:ascii="Times New Roman" w:hAnsi="Times New Roman" w:cs="Times New Roman"/>
        </w:rPr>
        <w:t>​</w:t>
      </w:r>
      <w:r w:rsidRPr="003253F8">
        <w:t>)</w:t>
      </w:r>
    </w:p>
    <w:p w:rsidR="003253F8" w:rsidRDefault="003253F8" w:rsidP="001D24D4">
      <w:r w:rsidRPr="003253F8">
        <w:t xml:space="preserve"> </w:t>
      </w:r>
      <w:proofErr w:type="spellStart"/>
      <w:proofErr w:type="gramStart"/>
      <w:r w:rsidRPr="003253F8">
        <w:t>plt.legend</w:t>
      </w:r>
      <w:proofErr w:type="spellEnd"/>
      <w:r w:rsidRPr="003253F8">
        <w:t>()</w:t>
      </w:r>
      <w:proofErr w:type="gramEnd"/>
    </w:p>
    <w:p w:rsidR="003253F8" w:rsidRDefault="003253F8" w:rsidP="001D24D4">
      <w:r w:rsidRPr="003253F8">
        <w:t xml:space="preserve"> </w:t>
      </w:r>
      <w:proofErr w:type="spellStart"/>
      <w:r w:rsidRPr="003253F8">
        <w:t>plt.xlabel</w:t>
      </w:r>
      <w:proofErr w:type="spellEnd"/>
      <w:r w:rsidRPr="003253F8">
        <w:t xml:space="preserve"> </w:t>
      </w:r>
      <w:proofErr w:type="gramStart"/>
      <w:r w:rsidRPr="003253F8">
        <w:t>(</w:t>
      </w:r>
      <w:r w:rsidRPr="003253F8">
        <w:rPr>
          <w:rFonts w:ascii="Times New Roman" w:hAnsi="Times New Roman" w:cs="Times New Roman"/>
        </w:rPr>
        <w:t>​</w:t>
      </w:r>
      <w:r w:rsidRPr="003253F8">
        <w:t>"</w:t>
      </w:r>
      <w:proofErr w:type="gramEnd"/>
      <w:r w:rsidRPr="003253F8">
        <w:t>Years"</w:t>
      </w:r>
      <w:r w:rsidRPr="003253F8">
        <w:rPr>
          <w:rFonts w:ascii="Times New Roman" w:hAnsi="Times New Roman" w:cs="Times New Roman"/>
        </w:rPr>
        <w:t>​</w:t>
      </w:r>
      <w:r w:rsidRPr="003253F8">
        <w:t>)</w:t>
      </w:r>
    </w:p>
    <w:p w:rsidR="003253F8" w:rsidRDefault="003253F8" w:rsidP="001D24D4">
      <w:r w:rsidRPr="003253F8">
        <w:t xml:space="preserve"> </w:t>
      </w:r>
      <w:proofErr w:type="spellStart"/>
      <w:r w:rsidRPr="003253F8">
        <w:t>plt.ylabel</w:t>
      </w:r>
      <w:proofErr w:type="spellEnd"/>
      <w:r w:rsidRPr="003253F8">
        <w:t xml:space="preserve"> </w:t>
      </w:r>
      <w:proofErr w:type="gramStart"/>
      <w:r w:rsidRPr="003253F8">
        <w:t>(</w:t>
      </w:r>
      <w:r w:rsidRPr="003253F8">
        <w:rPr>
          <w:rFonts w:ascii="Times New Roman" w:hAnsi="Times New Roman" w:cs="Times New Roman"/>
        </w:rPr>
        <w:t>​</w:t>
      </w:r>
      <w:r w:rsidRPr="003253F8">
        <w:t>"</w:t>
      </w:r>
      <w:proofErr w:type="gramEnd"/>
      <w:r w:rsidRPr="003253F8">
        <w:t>Temperature (</w:t>
      </w:r>
      <w:r w:rsidRPr="003253F8">
        <w:rPr>
          <w:rFonts w:ascii="Constantia" w:hAnsi="Constantia" w:cs="Constantia"/>
        </w:rPr>
        <w:t>°</w:t>
      </w:r>
      <w:r w:rsidRPr="003253F8">
        <w:t>C)"</w:t>
      </w:r>
      <w:r w:rsidRPr="003253F8">
        <w:rPr>
          <w:rFonts w:ascii="Times New Roman" w:hAnsi="Times New Roman" w:cs="Times New Roman"/>
        </w:rPr>
        <w:t>​</w:t>
      </w:r>
      <w:r w:rsidRPr="003253F8">
        <w:t xml:space="preserve">) </w:t>
      </w:r>
    </w:p>
    <w:p w:rsidR="003253F8" w:rsidRDefault="003253F8" w:rsidP="001D24D4">
      <w:proofErr w:type="spellStart"/>
      <w:r w:rsidRPr="003253F8">
        <w:t>plt.title</w:t>
      </w:r>
      <w:proofErr w:type="spellEnd"/>
      <w:r w:rsidRPr="003253F8">
        <w:t xml:space="preserve"> </w:t>
      </w:r>
      <w:proofErr w:type="gramStart"/>
      <w:r w:rsidRPr="003253F8">
        <w:t>(</w:t>
      </w:r>
      <w:r w:rsidRPr="003253F8">
        <w:rPr>
          <w:rFonts w:ascii="Times New Roman" w:hAnsi="Times New Roman" w:cs="Times New Roman"/>
        </w:rPr>
        <w:t>​</w:t>
      </w:r>
      <w:r w:rsidRPr="003253F8">
        <w:t>"</w:t>
      </w:r>
      <w:proofErr w:type="gramEnd"/>
      <w:r w:rsidRPr="003253F8">
        <w:t>Global Average Temperature"</w:t>
      </w:r>
      <w:r w:rsidRPr="003253F8">
        <w:rPr>
          <w:rFonts w:ascii="Times New Roman" w:hAnsi="Times New Roman" w:cs="Times New Roman"/>
        </w:rPr>
        <w:t>​</w:t>
      </w:r>
      <w:r w:rsidRPr="003253F8">
        <w:t>)</w:t>
      </w:r>
    </w:p>
    <w:p w:rsidR="001D24D4" w:rsidRDefault="003253F8" w:rsidP="001D24D4">
      <w:r w:rsidRPr="003253F8">
        <w:t xml:space="preserve"> </w:t>
      </w:r>
      <w:proofErr w:type="spellStart"/>
      <w:r w:rsidRPr="003253F8">
        <w:t>plt.show</w:t>
      </w:r>
      <w:proofErr w:type="spellEnd"/>
      <w:r w:rsidRPr="003253F8">
        <w:t xml:space="preserve"> ()</w:t>
      </w:r>
    </w:p>
    <w:p w:rsidR="00E9489A" w:rsidRDefault="00E9489A" w:rsidP="001D24D4"/>
    <w:p w:rsidR="00E9489A" w:rsidRDefault="00E9489A" w:rsidP="00E9489A">
      <w:pPr>
        <w:pStyle w:val="Heading2"/>
      </w:pPr>
      <w:r>
        <w:t>#Plotting the graph: Global tempratures vs local tempratures</w:t>
      </w:r>
    </w:p>
    <w:p w:rsidR="00E9489A" w:rsidRDefault="00E9489A" w:rsidP="00E9489A"/>
    <w:p w:rsidR="00E9489A" w:rsidRDefault="00E9489A" w:rsidP="00E9489A">
      <w:r>
        <w:t>plt.plot(chart_moving_avg['year'], chart_moving_avg['city_avg_temp'], label = 'Patna Average')</w:t>
      </w:r>
    </w:p>
    <w:p w:rsidR="00E9489A" w:rsidRDefault="00E9489A" w:rsidP="00E9489A">
      <w:r>
        <w:t>plt.plot(chart_moving_avg['year'], chart_moving_avg['glob_avg_temp'], label='Global Average')</w:t>
      </w:r>
    </w:p>
    <w:p w:rsidR="00E9489A" w:rsidRDefault="00E9489A" w:rsidP="00E9489A">
      <w:proofErr w:type="spellStart"/>
      <w:proofErr w:type="gramStart"/>
      <w:r>
        <w:t>plt.legend</w:t>
      </w:r>
      <w:proofErr w:type="spellEnd"/>
      <w:r>
        <w:t>()</w:t>
      </w:r>
      <w:proofErr w:type="gramEnd"/>
    </w:p>
    <w:p w:rsidR="00E9489A" w:rsidRDefault="00E9489A" w:rsidP="00E9489A">
      <w:proofErr w:type="spellStart"/>
      <w:proofErr w:type="gramStart"/>
      <w:r>
        <w:t>plt.xlabel</w:t>
      </w:r>
      <w:proofErr w:type="spellEnd"/>
      <w:r>
        <w:t>(</w:t>
      </w:r>
      <w:proofErr w:type="gramEnd"/>
      <w:r>
        <w:t>"Years")</w:t>
      </w:r>
    </w:p>
    <w:p w:rsidR="00E9489A" w:rsidRDefault="00E9489A" w:rsidP="00E9489A">
      <w:proofErr w:type="spellStart"/>
      <w:proofErr w:type="gramStart"/>
      <w:r>
        <w:t>plt.ylabel</w:t>
      </w:r>
      <w:proofErr w:type="spellEnd"/>
      <w:r>
        <w:t>(</w:t>
      </w:r>
      <w:proofErr w:type="gramEnd"/>
      <w:r>
        <w:t>"</w:t>
      </w:r>
      <w:proofErr w:type="spellStart"/>
      <w:r>
        <w:t>Temprature</w:t>
      </w:r>
      <w:proofErr w:type="spellEnd"/>
      <w:r>
        <w:t xml:space="preserve"> (°C)")</w:t>
      </w:r>
    </w:p>
    <w:p w:rsidR="00E9489A" w:rsidRDefault="00E9489A" w:rsidP="00E9489A">
      <w:proofErr w:type="spellStart"/>
      <w:proofErr w:type="gramStart"/>
      <w:r>
        <w:t>plt.title</w:t>
      </w:r>
      <w:proofErr w:type="spellEnd"/>
      <w:r>
        <w:t>(</w:t>
      </w:r>
      <w:proofErr w:type="gramEnd"/>
      <w:r>
        <w:t xml:space="preserve">"Patna </w:t>
      </w:r>
      <w:proofErr w:type="spellStart"/>
      <w:r>
        <w:t>avg</w:t>
      </w:r>
      <w:proofErr w:type="spellEnd"/>
      <w:r>
        <w:t xml:space="preserve"> temp vs Global </w:t>
      </w:r>
      <w:proofErr w:type="spellStart"/>
      <w:r>
        <w:t>avg</w:t>
      </w:r>
      <w:proofErr w:type="spellEnd"/>
      <w:r>
        <w:t xml:space="preserve"> temp" )</w:t>
      </w:r>
    </w:p>
    <w:p w:rsidR="00E9489A" w:rsidRDefault="00E9489A" w:rsidP="00E9489A">
      <w:proofErr w:type="spellStart"/>
      <w:proofErr w:type="gramStart"/>
      <w:r>
        <w:t>plt.show</w:t>
      </w:r>
      <w:proofErr w:type="spellEnd"/>
      <w:r>
        <w:t>()</w:t>
      </w:r>
      <w:proofErr w:type="gramEnd"/>
    </w:p>
    <w:p w:rsidR="00E9489A" w:rsidRDefault="00E9489A" w:rsidP="00E9489A">
      <w:pPr>
        <w:pStyle w:val="Heading2"/>
      </w:pPr>
    </w:p>
    <w:p w:rsidR="00E9489A" w:rsidRDefault="00E9489A" w:rsidP="00E9489A">
      <w:pPr>
        <w:pStyle w:val="Heading2"/>
        <w:numPr>
          <w:ilvl w:val="0"/>
          <w:numId w:val="18"/>
        </w:numPr>
      </w:pPr>
      <w:r>
        <w:t>RESULTS AND OBSERVATIONS</w:t>
      </w:r>
    </w:p>
    <w:p w:rsidR="00E9489A" w:rsidRDefault="00E9489A" w:rsidP="00E9489A"/>
    <w:p w:rsidR="00E9489A" w:rsidRPr="00E9489A" w:rsidRDefault="00E9489A" w:rsidP="00E9489A">
      <w:r>
        <w:rPr>
          <w:noProof/>
          <w:lang w:val="en-IN" w:eastAsia="en-IN"/>
        </w:rPr>
        <w:drawing>
          <wp:inline distT="0" distB="0" distL="0" distR="0">
            <wp:extent cx="5017643" cy="3531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al_temp.png"/>
                    <pic:cNvPicPr/>
                  </pic:nvPicPr>
                  <pic:blipFill>
                    <a:blip r:embed="rId8">
                      <a:extLst>
                        <a:ext uri="{28A0092B-C50C-407E-A947-70E740481C1C}">
                          <a14:useLocalDpi xmlns:a14="http://schemas.microsoft.com/office/drawing/2010/main" val="0"/>
                        </a:ext>
                      </a:extLst>
                    </a:blip>
                    <a:stretch>
                      <a:fillRect/>
                    </a:stretch>
                  </pic:blipFill>
                  <pic:spPr>
                    <a:xfrm>
                      <a:off x="0" y="0"/>
                      <a:ext cx="5017643" cy="3531405"/>
                    </a:xfrm>
                    <a:prstGeom prst="rect">
                      <a:avLst/>
                    </a:prstGeom>
                  </pic:spPr>
                </pic:pic>
              </a:graphicData>
            </a:graphic>
          </wp:inline>
        </w:drawing>
      </w:r>
    </w:p>
    <w:p w:rsidR="00E9489A" w:rsidRDefault="00E9489A" w:rsidP="001D24D4"/>
    <w:p w:rsidR="003253F8" w:rsidRDefault="00E9489A" w:rsidP="001D24D4">
      <w:r>
        <w:rPr>
          <w:noProof/>
          <w:lang w:val="en-IN" w:eastAsia="en-IN"/>
        </w:rPr>
        <w:drawing>
          <wp:inline distT="0" distB="0" distL="0" distR="0">
            <wp:extent cx="5030346" cy="353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_temp vs local_temp.png"/>
                    <pic:cNvPicPr/>
                  </pic:nvPicPr>
                  <pic:blipFill>
                    <a:blip r:embed="rId9">
                      <a:extLst>
                        <a:ext uri="{28A0092B-C50C-407E-A947-70E740481C1C}">
                          <a14:useLocalDpi xmlns:a14="http://schemas.microsoft.com/office/drawing/2010/main" val="0"/>
                        </a:ext>
                      </a:extLst>
                    </a:blip>
                    <a:stretch>
                      <a:fillRect/>
                    </a:stretch>
                  </pic:blipFill>
                  <pic:spPr>
                    <a:xfrm>
                      <a:off x="0" y="0"/>
                      <a:ext cx="5030346" cy="3531405"/>
                    </a:xfrm>
                    <a:prstGeom prst="rect">
                      <a:avLst/>
                    </a:prstGeom>
                  </pic:spPr>
                </pic:pic>
              </a:graphicData>
            </a:graphic>
          </wp:inline>
        </w:drawing>
      </w:r>
    </w:p>
    <w:p w:rsidR="00E9489A" w:rsidRPr="00000660" w:rsidRDefault="00E9489A" w:rsidP="00E9489A">
      <w:pPr>
        <w:pStyle w:val="Heading2"/>
        <w:rPr>
          <w:sz w:val="28"/>
          <w:szCs w:val="28"/>
        </w:rPr>
      </w:pPr>
      <w:r w:rsidRPr="00000660">
        <w:rPr>
          <w:sz w:val="28"/>
          <w:szCs w:val="28"/>
        </w:rPr>
        <w:t>#OBSERVATIONS</w:t>
      </w:r>
    </w:p>
    <w:p w:rsidR="00E9489A" w:rsidRDefault="00E9489A" w:rsidP="00E9489A"/>
    <w:p w:rsidR="00E9489A" w:rsidRDefault="00E9489A" w:rsidP="00E9489A">
      <w:r>
        <w:t>I have observed that if use 7 years or 50 years as the range of moving average, a lot of “noise” creeps into my graphs. Therefore, I have used a range of 190, which enabled me in getting much more meaningful and smoother graphs.</w:t>
      </w:r>
    </w:p>
    <w:p w:rsidR="00E9489A" w:rsidRDefault="00E9489A" w:rsidP="002E0844">
      <w:pPr>
        <w:pStyle w:val="Heading3"/>
      </w:pPr>
    </w:p>
    <w:p w:rsidR="002E0844" w:rsidRDefault="002E0844" w:rsidP="002E0844">
      <w:pPr>
        <w:pStyle w:val="Heading3"/>
      </w:pPr>
      <w:r>
        <w:t>Although the “Industrial revolution” started somewhere around the 1840’s, It did not picked up any meaningful improvements in machine technologies until the mid-1890’s.</w:t>
      </w:r>
    </w:p>
    <w:p w:rsidR="00E9489A" w:rsidRDefault="002E0844" w:rsidP="002E0844">
      <w:pPr>
        <w:pStyle w:val="Heading2"/>
      </w:pPr>
      <w:r>
        <w:t xml:space="preserve">AND THAT’S EXACTLY WHERE THE FIRST GRAPH STARTS RISING  </w:t>
      </w:r>
    </w:p>
    <w:p w:rsidR="002E0844" w:rsidRDefault="002E0844" w:rsidP="002E0844"/>
    <w:p w:rsidR="0048546E" w:rsidRDefault="002E0844" w:rsidP="002E0844">
      <w:r>
        <w:t>In addition, the rise in the graph is approximately 0.1 degree Celsius. This results in a total rise of 1.5 degree Celsius over the total period.</w:t>
      </w:r>
    </w:p>
    <w:p w:rsidR="0048546E" w:rsidRDefault="0048546E" w:rsidP="002E0844">
      <w:r>
        <w:t>Reasons may include-</w:t>
      </w:r>
    </w:p>
    <w:p w:rsidR="0048546E" w:rsidRDefault="0048546E" w:rsidP="0048546E">
      <w:pPr>
        <w:pStyle w:val="ListParagraph"/>
        <w:numPr>
          <w:ilvl w:val="0"/>
          <w:numId w:val="21"/>
        </w:numPr>
      </w:pPr>
      <w:r w:rsidRPr="00874089">
        <w:rPr>
          <w:b/>
        </w:rPr>
        <w:t>Rise in greenhouse gases (emitted by industries &amp; vehicles) which trap heat inside the earth’s atmosphere</w:t>
      </w:r>
      <w:r>
        <w:t>.</w:t>
      </w:r>
    </w:p>
    <w:p w:rsidR="0048546E" w:rsidRDefault="0048546E" w:rsidP="00AB0CA3">
      <w:pPr>
        <w:pStyle w:val="Heading3"/>
      </w:pPr>
      <w:r>
        <w:t xml:space="preserve">The second graph shows that local </w:t>
      </w:r>
      <w:r w:rsidR="00AB0CA3">
        <w:t>temperatures</w:t>
      </w:r>
      <w:r>
        <w:t>-</w:t>
      </w:r>
    </w:p>
    <w:p w:rsidR="0048546E" w:rsidRDefault="0048546E" w:rsidP="00000660">
      <w:pPr>
        <w:pStyle w:val="Heading3"/>
        <w:numPr>
          <w:ilvl w:val="0"/>
          <w:numId w:val="28"/>
        </w:numPr>
      </w:pPr>
      <w:r>
        <w:t>Have remaine</w:t>
      </w:r>
      <w:r w:rsidR="00AB0CA3">
        <w:t>d mostly</w:t>
      </w:r>
      <w:r>
        <w:t xml:space="preserve"> </w:t>
      </w:r>
      <w:r w:rsidR="00AB0CA3">
        <w:t>consistent in the given range.</w:t>
      </w:r>
    </w:p>
    <w:p w:rsidR="00AB0CA3" w:rsidRDefault="00AB0CA3" w:rsidP="00AB0CA3">
      <w:pPr>
        <w:pStyle w:val="Heading3"/>
      </w:pPr>
    </w:p>
    <w:p w:rsidR="00AB0CA3" w:rsidRDefault="00AB0CA3" w:rsidP="00000660">
      <w:pPr>
        <w:pStyle w:val="Heading3"/>
        <w:numPr>
          <w:ilvl w:val="0"/>
          <w:numId w:val="28"/>
        </w:numPr>
      </w:pPr>
      <w:r>
        <w:t>Started from an average of about 25.5 degree Celsius and have risen to an average of 26.8</w:t>
      </w:r>
    </w:p>
    <w:p w:rsidR="00AB0CA3" w:rsidRDefault="00AB0CA3" w:rsidP="00AB0CA3">
      <w:pPr>
        <w:pStyle w:val="Heading3"/>
      </w:pPr>
    </w:p>
    <w:p w:rsidR="00AB0CA3" w:rsidRDefault="00AB0CA3" w:rsidP="00000660">
      <w:pPr>
        <w:pStyle w:val="Heading3"/>
        <w:numPr>
          <w:ilvl w:val="0"/>
          <w:numId w:val="28"/>
        </w:numPr>
      </w:pPr>
      <w:r>
        <w:t>The local temperatures are much hotter then global temperatures.</w:t>
      </w:r>
    </w:p>
    <w:p w:rsidR="00AB0CA3" w:rsidRDefault="00AB0CA3" w:rsidP="00AB0CA3"/>
    <w:p w:rsidR="00AB0CA3" w:rsidRDefault="00AB0CA3" w:rsidP="00AB0CA3">
      <w:r>
        <w:t>Reasons for the above are-</w:t>
      </w:r>
    </w:p>
    <w:p w:rsidR="00AB0CA3" w:rsidRPr="00362A9B" w:rsidRDefault="00A856A1" w:rsidP="00A856A1">
      <w:pPr>
        <w:pStyle w:val="ListParagraph"/>
        <w:numPr>
          <w:ilvl w:val="0"/>
          <w:numId w:val="27"/>
        </w:numPr>
        <w:rPr>
          <w:b/>
        </w:rPr>
      </w:pPr>
      <w:r w:rsidRPr="00362A9B">
        <w:rPr>
          <w:b/>
        </w:rPr>
        <w:t>Being a capital city of Bihar state, besides being a rapidly developing commercial hub, it is also home to several medium and large-scale industries. These industries started developing around 1920’s and thus pollution started rising.</w:t>
      </w:r>
      <w:r w:rsidRPr="00362A9B">
        <w:rPr>
          <w:b/>
        </w:rPr>
        <w:br/>
        <w:t xml:space="preserve">This explains a rise of 1.3 degree Celsius over the years. </w:t>
      </w:r>
      <w:r w:rsidRPr="00362A9B">
        <w:rPr>
          <w:b/>
        </w:rPr>
        <w:br/>
      </w:r>
    </w:p>
    <w:p w:rsidR="00A856A1" w:rsidRPr="00362A9B" w:rsidRDefault="00A856A1" w:rsidP="00A856A1">
      <w:pPr>
        <w:pStyle w:val="ListParagraph"/>
        <w:numPr>
          <w:ilvl w:val="0"/>
          <w:numId w:val="27"/>
        </w:numPr>
        <w:rPr>
          <w:b/>
        </w:rPr>
      </w:pPr>
      <w:r w:rsidRPr="00362A9B">
        <w:rPr>
          <w:b/>
        </w:rPr>
        <w:t xml:space="preserve">Patna is enjoys a tropical climate zone and this gives rise to temperatures much hotter on an average then the global average temperature. This is because only a small part of continents resides between the two tropics and the rest of the world resides further away. This gives much lower average global temperatures overall. </w:t>
      </w:r>
    </w:p>
    <w:p w:rsidR="00A856A1" w:rsidRDefault="00A856A1" w:rsidP="00A856A1">
      <w:pPr>
        <w:pStyle w:val="ListParagraph"/>
      </w:pPr>
    </w:p>
    <w:p w:rsidR="00AB0CA3" w:rsidRDefault="00AB0CA3" w:rsidP="00AB0CA3">
      <w:pPr>
        <w:pStyle w:val="ListParagraph"/>
      </w:pPr>
    </w:p>
    <w:p w:rsidR="002E0844" w:rsidRPr="00000660" w:rsidRDefault="00362A9B" w:rsidP="00362A9B">
      <w:pPr>
        <w:pStyle w:val="Heading2"/>
        <w:rPr>
          <w:sz w:val="28"/>
          <w:szCs w:val="28"/>
        </w:rPr>
      </w:pPr>
      <w:r w:rsidRPr="00000660">
        <w:rPr>
          <w:sz w:val="28"/>
          <w:szCs w:val="28"/>
        </w:rPr>
        <w:t xml:space="preserve">        </w:t>
      </w:r>
      <w:r w:rsidR="002E0844" w:rsidRPr="00000660">
        <w:rPr>
          <w:sz w:val="28"/>
          <w:szCs w:val="28"/>
        </w:rPr>
        <w:t xml:space="preserve"> </w:t>
      </w:r>
      <w:r w:rsidRPr="00000660">
        <w:rPr>
          <w:sz w:val="28"/>
          <w:szCs w:val="28"/>
        </w:rPr>
        <w:t>#Conclusions</w:t>
      </w:r>
    </w:p>
    <w:p w:rsidR="00362A9B" w:rsidRDefault="00362A9B" w:rsidP="00362A9B">
      <w:r>
        <w:t>From the above data, we can see that the average world temperatures are rising and the earth is getting hotter. This is also affecting the ocean currents, carbon dioxide concentrations in the ocean water, and weather patterns all around the world.</w:t>
      </w:r>
      <w:r w:rsidR="00000660">
        <w:br/>
      </w:r>
      <w:r w:rsidR="00000660">
        <w:br/>
        <w:t xml:space="preserve">Local average yearly temperatures have also been affected by this phenomenon and a steep rise </w:t>
      </w:r>
      <w:proofErr w:type="gramStart"/>
      <w:r w:rsidR="00000660">
        <w:t>is seen</w:t>
      </w:r>
      <w:proofErr w:type="gramEnd"/>
      <w:r w:rsidR="00000660">
        <w:t xml:space="preserve"> in Patna’s temperature in recent years. </w:t>
      </w:r>
    </w:p>
    <w:p w:rsidR="00000660" w:rsidRPr="00000660" w:rsidRDefault="00000660" w:rsidP="00362A9B">
      <w:pPr>
        <w:rPr>
          <w:sz w:val="28"/>
          <w:szCs w:val="28"/>
        </w:rPr>
      </w:pPr>
    </w:p>
    <w:p w:rsidR="00000660" w:rsidRPr="00063443" w:rsidRDefault="00000660" w:rsidP="00063443">
      <w:pPr>
        <w:pStyle w:val="Heading2"/>
        <w:rPr>
          <w:sz w:val="28"/>
          <w:szCs w:val="28"/>
        </w:rPr>
      </w:pPr>
      <w:r w:rsidRPr="00063443">
        <w:rPr>
          <w:sz w:val="28"/>
          <w:szCs w:val="28"/>
        </w:rPr>
        <w:t>#REFRENCES</w:t>
      </w:r>
    </w:p>
    <w:p w:rsidR="00063443" w:rsidRDefault="00063443" w:rsidP="00362A9B">
      <w:pPr>
        <w:rPr>
          <w:sz w:val="28"/>
          <w:szCs w:val="28"/>
        </w:rPr>
      </w:pPr>
      <w:r>
        <w:rPr>
          <w:sz w:val="28"/>
          <w:szCs w:val="28"/>
        </w:rPr>
        <w:t xml:space="preserve">Python tutorials – Courtesy of </w:t>
      </w:r>
      <w:proofErr w:type="spellStart"/>
      <w:r>
        <w:rPr>
          <w:sz w:val="28"/>
          <w:szCs w:val="28"/>
        </w:rPr>
        <w:t>Udacity</w:t>
      </w:r>
      <w:proofErr w:type="spellEnd"/>
    </w:p>
    <w:p w:rsidR="00063443" w:rsidRDefault="00063443" w:rsidP="00063443">
      <w:pPr>
        <w:rPr>
          <w:sz w:val="28"/>
          <w:szCs w:val="28"/>
        </w:rPr>
      </w:pPr>
      <w:r>
        <w:rPr>
          <w:sz w:val="28"/>
          <w:szCs w:val="28"/>
        </w:rPr>
        <w:t>Sql tutorials – Courtesy of Datacamp.com</w:t>
      </w:r>
    </w:p>
    <w:p w:rsidR="00063443" w:rsidRDefault="00063443" w:rsidP="00063443">
      <w:pPr>
        <w:rPr>
          <w:sz w:val="28"/>
          <w:szCs w:val="28"/>
        </w:rPr>
      </w:pPr>
      <w:r>
        <w:rPr>
          <w:sz w:val="28"/>
          <w:szCs w:val="28"/>
        </w:rPr>
        <w:t xml:space="preserve">Special thanks to – </w:t>
      </w:r>
      <w:proofErr w:type="spellStart"/>
      <w:r>
        <w:rPr>
          <w:sz w:val="28"/>
          <w:szCs w:val="28"/>
        </w:rPr>
        <w:t>Udacity</w:t>
      </w:r>
      <w:proofErr w:type="spellEnd"/>
      <w:r>
        <w:rPr>
          <w:sz w:val="28"/>
          <w:szCs w:val="28"/>
        </w:rPr>
        <w:t xml:space="preserve"> team who have always provided quality content to people all over the world.</w:t>
      </w:r>
    </w:p>
    <w:p w:rsidR="00063443" w:rsidRDefault="00063443" w:rsidP="00063443">
      <w:pPr>
        <w:rPr>
          <w:sz w:val="28"/>
          <w:szCs w:val="28"/>
        </w:rPr>
      </w:pPr>
    </w:p>
    <w:p w:rsidR="00063443" w:rsidRDefault="00063443" w:rsidP="00063443">
      <w:pPr>
        <w:rPr>
          <w:sz w:val="28"/>
          <w:szCs w:val="28"/>
        </w:rPr>
      </w:pPr>
    </w:p>
    <w:p w:rsidR="00063443" w:rsidRPr="00000660" w:rsidRDefault="00063443" w:rsidP="00362A9B">
      <w:pPr>
        <w:rPr>
          <w:sz w:val="28"/>
          <w:szCs w:val="28"/>
        </w:rPr>
      </w:pPr>
    </w:p>
    <w:p w:rsidR="00362A9B" w:rsidRPr="00362A9B" w:rsidRDefault="00362A9B" w:rsidP="00362A9B"/>
    <w:sectPr w:rsidR="00362A9B" w:rsidRPr="00362A9B">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11E" w:rsidRDefault="00C5011E" w:rsidP="00C6554A">
      <w:pPr>
        <w:spacing w:before="0" w:after="0" w:line="240" w:lineRule="auto"/>
      </w:pPr>
      <w:r>
        <w:separator/>
      </w:r>
    </w:p>
  </w:endnote>
  <w:endnote w:type="continuationSeparator" w:id="0">
    <w:p w:rsidR="00C5011E" w:rsidRDefault="00C5011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mp;quo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874089">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11E" w:rsidRDefault="00C5011E" w:rsidP="00C6554A">
      <w:pPr>
        <w:spacing w:before="0" w:after="0" w:line="240" w:lineRule="auto"/>
      </w:pPr>
      <w:r>
        <w:separator/>
      </w:r>
    </w:p>
  </w:footnote>
  <w:footnote w:type="continuationSeparator" w:id="0">
    <w:p w:rsidR="00C5011E" w:rsidRDefault="00C5011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684311"/>
    <w:multiLevelType w:val="hybridMultilevel"/>
    <w:tmpl w:val="E266E4CC"/>
    <w:lvl w:ilvl="0" w:tplc="E8B049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19D5E01"/>
    <w:multiLevelType w:val="hybridMultilevel"/>
    <w:tmpl w:val="A0460ADA"/>
    <w:lvl w:ilvl="0" w:tplc="ED1E2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A80590"/>
    <w:multiLevelType w:val="hybridMultilevel"/>
    <w:tmpl w:val="72161770"/>
    <w:lvl w:ilvl="0" w:tplc="9A124B6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E52FA3"/>
    <w:multiLevelType w:val="hybridMultilevel"/>
    <w:tmpl w:val="20A60CAE"/>
    <w:lvl w:ilvl="0" w:tplc="5AA24E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6F1491"/>
    <w:multiLevelType w:val="hybridMultilevel"/>
    <w:tmpl w:val="CFE038E2"/>
    <w:lvl w:ilvl="0" w:tplc="5F8AA1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131307"/>
    <w:multiLevelType w:val="hybridMultilevel"/>
    <w:tmpl w:val="A8C4E87E"/>
    <w:lvl w:ilvl="0" w:tplc="574094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D52C4E"/>
    <w:multiLevelType w:val="hybridMultilevel"/>
    <w:tmpl w:val="C8EC7A32"/>
    <w:lvl w:ilvl="0" w:tplc="9A124B64">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213299"/>
    <w:multiLevelType w:val="hybridMultilevel"/>
    <w:tmpl w:val="D7B618A0"/>
    <w:lvl w:ilvl="0" w:tplc="0562C5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DE3940"/>
    <w:multiLevelType w:val="hybridMultilevel"/>
    <w:tmpl w:val="20C6CA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1261D1"/>
    <w:multiLevelType w:val="hybridMultilevel"/>
    <w:tmpl w:val="5032EDF2"/>
    <w:lvl w:ilvl="0" w:tplc="53044D2E">
      <w:start w:val="1"/>
      <w:numFmt w:val="decimal"/>
      <w:lvlText w:val="%1-"/>
      <w:lvlJc w:val="left"/>
      <w:pPr>
        <w:ind w:left="1080" w:hanging="360"/>
      </w:pPr>
      <w:rPr>
        <w:rFonts w:ascii="&amp;quot" w:hAnsi="&amp;quot" w:hint="default"/>
        <w:color w:val="001BA0"/>
        <w:sz w:val="30"/>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533117C"/>
    <w:multiLevelType w:val="hybridMultilevel"/>
    <w:tmpl w:val="CB2025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83A387F"/>
    <w:multiLevelType w:val="hybridMultilevel"/>
    <w:tmpl w:val="33F474C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726C67EE"/>
    <w:multiLevelType w:val="hybridMultilevel"/>
    <w:tmpl w:val="226E3D32"/>
    <w:lvl w:ilvl="0" w:tplc="A8AC3B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4"/>
  </w:num>
  <w:num w:numId="18">
    <w:abstractNumId w:val="19"/>
  </w:num>
  <w:num w:numId="19">
    <w:abstractNumId w:val="23"/>
  </w:num>
  <w:num w:numId="20">
    <w:abstractNumId w:val="24"/>
  </w:num>
  <w:num w:numId="21">
    <w:abstractNumId w:val="16"/>
  </w:num>
  <w:num w:numId="22">
    <w:abstractNumId w:val="13"/>
  </w:num>
  <w:num w:numId="23">
    <w:abstractNumId w:val="12"/>
  </w:num>
  <w:num w:numId="24">
    <w:abstractNumId w:val="22"/>
  </w:num>
  <w:num w:numId="25">
    <w:abstractNumId w:val="15"/>
  </w:num>
  <w:num w:numId="26">
    <w:abstractNumId w:val="18"/>
  </w:num>
  <w:num w:numId="27">
    <w:abstractNumId w:val="2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FDD"/>
    <w:rsid w:val="00000660"/>
    <w:rsid w:val="0000333C"/>
    <w:rsid w:val="00063443"/>
    <w:rsid w:val="00193D05"/>
    <w:rsid w:val="001A3B5F"/>
    <w:rsid w:val="001C1845"/>
    <w:rsid w:val="001D24D4"/>
    <w:rsid w:val="002554CD"/>
    <w:rsid w:val="002626A8"/>
    <w:rsid w:val="00293B83"/>
    <w:rsid w:val="002B4294"/>
    <w:rsid w:val="002E0844"/>
    <w:rsid w:val="003253F8"/>
    <w:rsid w:val="00333D0D"/>
    <w:rsid w:val="00362A9B"/>
    <w:rsid w:val="0048546E"/>
    <w:rsid w:val="004C049F"/>
    <w:rsid w:val="004E1FDD"/>
    <w:rsid w:val="005000E2"/>
    <w:rsid w:val="006A3CE7"/>
    <w:rsid w:val="00737161"/>
    <w:rsid w:val="00745117"/>
    <w:rsid w:val="007A25A9"/>
    <w:rsid w:val="00846591"/>
    <w:rsid w:val="00874089"/>
    <w:rsid w:val="008F495E"/>
    <w:rsid w:val="00A6086C"/>
    <w:rsid w:val="00A856A1"/>
    <w:rsid w:val="00AB0CA3"/>
    <w:rsid w:val="00B50407"/>
    <w:rsid w:val="00C5011E"/>
    <w:rsid w:val="00C6554A"/>
    <w:rsid w:val="00CC6187"/>
    <w:rsid w:val="00E9489A"/>
    <w:rsid w:val="00ED7C44"/>
    <w:rsid w:val="00FB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1E95A"/>
  <w15:chartTrackingRefBased/>
  <w15:docId w15:val="{D837AD0B-5D95-4C81-8355-B29253D8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62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te\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527</TotalTime>
  <Pages>8</Pages>
  <Words>847</Words>
  <Characters>4833</Characters>
  <Application>Microsoft Office Word</Application>
  <DocSecurity>0</DocSecurity>
  <Lines>40</Lines>
  <Paragraphs>11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OVERVIEW</vt:lpstr>
      <vt:lpstr>    GOALS</vt:lpstr>
      <vt:lpstr>    Tools Used</vt:lpstr>
      <vt:lpstr>    #importing the extracted data</vt:lpstr>
      <vt:lpstr>    #I have defined a function called moving_avg that calculates moving/rolling aver</vt:lpstr>
      <vt:lpstr>    #calling the function with a suitable range</vt:lpstr>
      <vt:lpstr>    #Plotting the graph: Global tempratures</vt:lpstr>
      <vt:lpstr>    #Plotting the graph: Global tempratures vs local tempratures</vt:lpstr>
      <vt:lpstr>    </vt:lpstr>
      <vt:lpstr>    RESULTS AND OBSERVATIONS</vt:lpstr>
      <vt:lpstr>    #OBSERVATIONS</vt:lpstr>
      <vt:lpstr>        </vt:lpstr>
      <vt:lpstr>        Although the “Industrial revolution” started somewhere around the 1840’s, It did</vt:lpstr>
      <vt:lpstr>    AND THAT’S EXACTLY WHERE THE FIRST GRAPH STARTS RISING  </vt:lpstr>
      <vt:lpstr>        The second graph shows that local temperatures-</vt:lpstr>
      <vt:lpstr>        Have remained mostly consistent in the given range.</vt:lpstr>
      <vt:lpstr>        </vt:lpstr>
      <vt:lpstr>        Started from an average of about 25.5 degree Celsius and have risen to an averag</vt:lpstr>
      <vt:lpstr>        </vt:lpstr>
      <vt:lpstr>        The local temperatures are much hotter then global temperatures.</vt:lpstr>
      <vt:lpstr>    #Conclusions</vt:lpstr>
      <vt:lpstr>    #REFRENCES</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Tyagi</dc:creator>
  <cp:keywords/>
  <dc:description/>
  <cp:lastModifiedBy>Saurabh Tyagi</cp:lastModifiedBy>
  <cp:revision>4</cp:revision>
  <cp:lastPrinted>2018-08-18T22:08:00Z</cp:lastPrinted>
  <dcterms:created xsi:type="dcterms:W3CDTF">2018-08-17T08:46:00Z</dcterms:created>
  <dcterms:modified xsi:type="dcterms:W3CDTF">2018-08-18T22:09:00Z</dcterms:modified>
</cp:coreProperties>
</file>